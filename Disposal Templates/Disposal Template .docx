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96D3C" w:rsidP="39884614" w:rsidRDefault="00696D3C" w14:paraId="02ED9D38" w14:textId="7029E28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9884614" w:rsidR="00696D3C">
        <w:rPr>
          <w:rFonts w:ascii="Trebuchet MS" w:hAnsi="Trebuchet MS"/>
          <w:b w:val="1"/>
          <w:bCs w:val="1"/>
        </w:rPr>
        <w:t>Date</w:t>
      </w:r>
      <w:r>
        <w:tab/>
      </w:r>
      <w:r>
        <w:tab/>
      </w:r>
      <w:r w:rsidRPr="39884614" w:rsidR="00696D3C">
        <w:rPr>
          <w:rFonts w:ascii="Trebuchet MS" w:hAnsi="Trebuchet MS"/>
          <w:b w:val="1"/>
          <w:bCs w:val="1"/>
        </w:rPr>
        <w:t xml:space="preserve">:   </w:t>
      </w:r>
      <w:r w:rsidRPr="39884614" w:rsidR="45A1A7E5">
        <w:rPr>
          <w:rFonts w:ascii="Trebuchet MS" w:hAnsi="Trebuchet MS"/>
          <w:b w:val="1"/>
          <w:bCs w:val="1"/>
        </w:rPr>
        <w:t>[Date of Request]</w:t>
      </w:r>
    </w:p>
    <w:p w:rsidR="00696D3C" w:rsidRDefault="00696D3C" w14:paraId="70B51CFF" w14:textId="77777777">
      <w:pPr>
        <w:rPr>
          <w:rFonts w:ascii="Trebuchet MS" w:hAnsi="Trebuchet MS"/>
          <w:b/>
        </w:rPr>
      </w:pPr>
    </w:p>
    <w:p w:rsidR="00696D3C" w:rsidP="39884614" w:rsidRDefault="001C0817" w14:paraId="6F26508E" w14:textId="643C277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9884614" w:rsidR="007F42FC">
        <w:rPr>
          <w:rFonts w:ascii="Trebuchet MS" w:hAnsi="Trebuchet MS"/>
          <w:b w:val="1"/>
          <w:bCs w:val="1"/>
        </w:rPr>
        <w:t xml:space="preserve">:   </w:t>
      </w:r>
      <w:r w:rsidRPr="39884614" w:rsidR="2787BEE5">
        <w:rPr>
          <w:rFonts w:ascii="Trebuchet MS" w:hAnsi="Trebuchet MS"/>
          <w:b w:val="1"/>
          <w:bCs w:val="1"/>
        </w:rPr>
        <w:t>Emily R. Gepilano – SVP Operations</w:t>
      </w:r>
      <w:r w:rsidRPr="39884614" w:rsidR="019EAE9E">
        <w:rPr>
          <w:rFonts w:ascii="Trebuchet MS" w:hAnsi="Trebuchet MS"/>
          <w:b w:val="1"/>
          <w:bCs w:val="1"/>
        </w:rPr>
        <w:t xml:space="preserve"> (this is a static value)</w:t>
      </w:r>
    </w:p>
    <w:p w:rsidR="39884614" w:rsidP="39884614" w:rsidRDefault="39884614" w14:paraId="7798BE39" w14:textId="27A1EEC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rebuchet MS" w:hAnsi="Trebuchet MS"/>
          <w:b w:val="1"/>
          <w:bCs w:val="1"/>
        </w:rPr>
      </w:pPr>
    </w:p>
    <w:p w:rsidR="019EAE9E" w:rsidP="39884614" w:rsidRDefault="019EAE9E" w14:paraId="7A1FDC64" w14:textId="3A00771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9884614" w:rsidR="019EAE9E">
        <w:rPr>
          <w:rFonts w:ascii="Trebuchet MS" w:hAnsi="Trebuchet MS"/>
          <w:b w:val="1"/>
          <w:bCs w:val="1"/>
        </w:rPr>
        <w:t>CC</w:t>
      </w:r>
      <w:r>
        <w:tab/>
      </w:r>
      <w:r>
        <w:tab/>
      </w:r>
      <w:r w:rsidRPr="39884614" w:rsidR="019EAE9E">
        <w:rPr>
          <w:rFonts w:ascii="Trebuchet MS" w:hAnsi="Trebuchet MS"/>
          <w:b w:val="1"/>
          <w:bCs w:val="1"/>
        </w:rPr>
        <w:t xml:space="preserve">:   </w:t>
      </w:r>
      <w:r w:rsidRPr="39884614" w:rsidR="769BBF3C">
        <w:rPr>
          <w:rFonts w:ascii="Trebuchet MS" w:hAnsi="Trebuchet MS"/>
          <w:b w:val="1"/>
          <w:bCs w:val="1"/>
        </w:rPr>
        <w:t>MMD/ACCOUNTING/ADMIN/AUDIT (this is a static value)</w:t>
      </w:r>
    </w:p>
    <w:p w:rsidR="007D56C8" w:rsidRDefault="007D56C8" w14:paraId="74382C5E" w14:textId="77777777">
      <w:pPr>
        <w:rPr>
          <w:rFonts w:ascii="Trebuchet MS" w:hAnsi="Trebuchet MS"/>
          <w:b/>
        </w:rPr>
      </w:pPr>
    </w:p>
    <w:p w:rsidRPr="00985601" w:rsidR="00985601" w:rsidP="39884614" w:rsidRDefault="001E2926" w14:paraId="504CD354" w14:textId="1C0F972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9884614" w:rsidR="001E2926">
        <w:rPr>
          <w:rFonts w:ascii="Trebuchet MS" w:hAnsi="Trebuchet MS"/>
          <w:b w:val="1"/>
          <w:bCs w:val="1"/>
        </w:rPr>
        <w:t>From</w:t>
      </w:r>
      <w:r>
        <w:tab/>
      </w:r>
      <w:r>
        <w:tab/>
      </w:r>
      <w:r w:rsidRPr="39884614" w:rsidR="001E2926">
        <w:rPr>
          <w:rFonts w:ascii="Trebuchet MS" w:hAnsi="Trebuchet MS"/>
          <w:b w:val="1"/>
          <w:bCs w:val="1"/>
        </w:rPr>
        <w:t>:</w:t>
      </w:r>
      <w:r w:rsidRPr="39884614" w:rsidR="001E2926">
        <w:rPr>
          <w:rFonts w:ascii="Trebuchet MS" w:hAnsi="Trebuchet MS"/>
          <w:b w:val="1"/>
          <w:bCs w:val="1"/>
        </w:rPr>
        <w:t xml:space="preserve">   </w:t>
      </w:r>
      <w:r w:rsidRPr="39884614" w:rsidR="21228101">
        <w:rPr>
          <w:rFonts w:ascii="Trebuchet MS" w:hAnsi="Trebuchet MS"/>
          <w:b w:val="1"/>
          <w:bCs w:val="1"/>
        </w:rPr>
        <w:t>[</w:t>
      </w:r>
      <w:r w:rsidRPr="39884614" w:rsidR="21228101">
        <w:rPr>
          <w:rFonts w:ascii="Trebuchet MS" w:hAnsi="Trebuchet MS"/>
          <w:b w:val="1"/>
          <w:bCs w:val="1"/>
        </w:rPr>
        <w:t>Department]</w:t>
      </w:r>
    </w:p>
    <w:p w:rsidRPr="009C3183" w:rsidR="00696D3C" w:rsidRDefault="00696D3C" w14:paraId="2E542B5D" w14:textId="77777777">
      <w:pPr>
        <w:rPr>
          <w:rFonts w:ascii="Trebuchet MS" w:hAnsi="Trebuchet MS"/>
          <w:b/>
          <w:sz w:val="16"/>
          <w:szCs w:val="16"/>
          <w:lang w:val="de-DE"/>
        </w:rPr>
      </w:pPr>
    </w:p>
    <w:p w:rsidR="007D56C8" w:rsidP="39884614" w:rsidRDefault="00696D3C" w14:paraId="77D09069" w14:textId="3245824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rebuchet MS" w:hAnsi="Trebuchet MS"/>
          <w:b w:val="1"/>
          <w:bCs w:val="1"/>
        </w:rPr>
      </w:pPr>
      <w:r w:rsidRPr="39884614" w:rsidR="00696D3C">
        <w:rPr>
          <w:rFonts w:ascii="Trebuchet MS" w:hAnsi="Trebuchet MS"/>
          <w:b w:val="1"/>
          <w:bCs w:val="1"/>
        </w:rPr>
        <w:t>SUBJECT</w:t>
      </w:r>
      <w:r>
        <w:tab/>
      </w:r>
      <w:r w:rsidRPr="39884614" w:rsidR="00696D3C">
        <w:rPr>
          <w:rFonts w:ascii="Trebuchet MS" w:hAnsi="Trebuchet MS"/>
          <w:b w:val="1"/>
          <w:bCs w:val="1"/>
        </w:rPr>
        <w:t xml:space="preserve">:   </w:t>
      </w:r>
      <w:r w:rsidRPr="39884614" w:rsidR="0B33B996">
        <w:rPr>
          <w:rFonts w:ascii="Trebuchet MS" w:hAnsi="Trebuchet MS"/>
          <w:b w:val="1"/>
          <w:bCs w:val="1"/>
        </w:rPr>
        <w:t>[Request Title/Subject]</w:t>
      </w:r>
    </w:p>
    <w:p w:rsidR="00696D3C" w:rsidRDefault="00696D3C" w14:paraId="026E8322" w14:textId="77777777">
      <w:pPr>
        <w:pBdr>
          <w:bottom w:val="single" w:color="auto" w:sz="6" w:space="1"/>
        </w:pBdr>
        <w:rPr>
          <w:rFonts w:ascii="Trebuchet MS" w:hAnsi="Trebuchet MS"/>
          <w:b/>
          <w:sz w:val="20"/>
          <w:szCs w:val="20"/>
        </w:rPr>
      </w:pPr>
    </w:p>
    <w:p w:rsidR="00696D3C" w:rsidRDefault="00696D3C" w14:paraId="64A96E84" w14:textId="77777777">
      <w:pPr>
        <w:rPr>
          <w:rFonts w:ascii="Trebuchet MS" w:hAnsi="Trebuchet MS"/>
          <w:b/>
        </w:rPr>
      </w:pPr>
    </w:p>
    <w:p w:rsidR="007A34FA" w:rsidRDefault="007A34FA" w14:paraId="53019C84" w14:textId="77777777">
      <w:pPr>
        <w:rPr>
          <w:rFonts w:ascii="Trebuchet MS" w:hAnsi="Trebuchet MS"/>
          <w:sz w:val="20"/>
          <w:szCs w:val="20"/>
        </w:rPr>
      </w:pPr>
    </w:p>
    <w:p w:rsidR="39884614" w:rsidP="39884614" w:rsidRDefault="39884614" w14:paraId="702E710D" w14:textId="4B4ECF99">
      <w:pPr>
        <w:rPr>
          <w:rFonts w:ascii="Trebuchet MS" w:hAnsi="Trebuchet MS"/>
          <w:sz w:val="20"/>
          <w:szCs w:val="20"/>
        </w:rPr>
      </w:pPr>
    </w:p>
    <w:p w:rsidR="39884614" w:rsidP="39884614" w:rsidRDefault="39884614" w14:paraId="65B23990" w14:textId="57D0352D">
      <w:pPr>
        <w:rPr>
          <w:rFonts w:ascii="Trebuchet MS" w:hAnsi="Trebuchet MS"/>
          <w:sz w:val="20"/>
          <w:szCs w:val="20"/>
        </w:rPr>
      </w:pPr>
    </w:p>
    <w:p w:rsidR="39884614" w:rsidP="39884614" w:rsidRDefault="39884614" w14:paraId="7BEC660F" w14:textId="785313C1">
      <w:pPr>
        <w:rPr>
          <w:rFonts w:ascii="Trebuchet MS" w:hAnsi="Trebuchet MS"/>
          <w:sz w:val="20"/>
          <w:szCs w:val="20"/>
        </w:rPr>
      </w:pPr>
    </w:p>
    <w:p w:rsidR="034DF656" w:rsidP="39884614" w:rsidRDefault="034DF656" w14:paraId="04A24584" w14:textId="54B2613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9884614" w:rsidR="034DF656">
        <w:rPr>
          <w:rFonts w:ascii="Trebuchet MS" w:hAnsi="Trebuchet MS"/>
        </w:rPr>
        <w:t xml:space="preserve">[Message] </w:t>
      </w:r>
    </w:p>
    <w:p w:rsidR="007D56C8" w:rsidP="007F2726" w:rsidRDefault="007D56C8" w14:paraId="2B62DC9E" w14:textId="77777777">
      <w:pPr>
        <w:rPr>
          <w:rFonts w:ascii="Trebuchet MS" w:hAnsi="Trebuchet MS"/>
        </w:rPr>
      </w:pPr>
    </w:p>
    <w:p w:rsidR="007D56C8" w:rsidP="007F2726" w:rsidRDefault="007D56C8" w14:paraId="788332BD" w14:textId="40D63962">
      <w:pPr/>
    </w:p>
    <w:p w:rsidR="007D56C8" w:rsidP="007F2726" w:rsidRDefault="007D56C8" w14:paraId="26073CB8" w14:textId="18547ADC">
      <w:pPr>
        <w:rPr>
          <w:rFonts w:ascii="Trebuchet MS" w:hAnsi="Trebuchet MS"/>
        </w:rPr>
      </w:pPr>
    </w:p>
    <w:p w:rsidR="39884614" w:rsidP="39884614" w:rsidRDefault="39884614" w14:paraId="04C84B5E" w14:textId="4D6DFCCD">
      <w:pPr>
        <w:rPr>
          <w:rFonts w:ascii="Trebuchet MS" w:hAnsi="Trebuchet MS"/>
        </w:rPr>
      </w:pPr>
    </w:p>
    <w:p w:rsidR="39884614" w:rsidP="39884614" w:rsidRDefault="39884614" w14:paraId="76A363F8" w14:textId="7D1DF92B">
      <w:pPr>
        <w:rPr>
          <w:rFonts w:ascii="Trebuchet MS" w:hAnsi="Trebuchet MS"/>
        </w:rPr>
      </w:pPr>
    </w:p>
    <w:p w:rsidR="007D56C8" w:rsidP="007F2726" w:rsidRDefault="007D56C8" w14:paraId="6D87914B" w14:textId="7B82A841">
      <w:pPr>
        <w:rPr>
          <w:rFonts w:ascii="Trebuchet MS" w:hAnsi="Trebuchet MS"/>
        </w:rPr>
      </w:pPr>
    </w:p>
    <w:p w:rsidR="007D56C8" w:rsidP="007D56C8" w:rsidRDefault="007D56C8" w14:paraId="3FB6ED3E" w14:textId="77777777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Prepared by:</w:t>
      </w:r>
    </w:p>
    <w:p w:rsidR="007D56C8" w:rsidP="007D56C8" w:rsidRDefault="007D56C8" w14:paraId="67B830EC" w14:textId="77777777">
      <w:pPr>
        <w:rPr>
          <w:rFonts w:ascii="Trebuchet MS" w:hAnsi="Trebuchet MS"/>
          <w:sz w:val="20"/>
          <w:szCs w:val="20"/>
        </w:rPr>
      </w:pPr>
    </w:p>
    <w:p w:rsidR="007D56C8" w:rsidP="007D56C8" w:rsidRDefault="007D56C8" w14:paraId="2039BFED" w14:textId="477F9651">
      <w:pPr/>
      <w:r w:rsidRPr="39884614" w:rsidR="63B6381C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63B6381C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63B6381C">
        <w:rPr>
          <w:rFonts w:ascii="Trebuchet MS" w:hAnsi="Trebuchet MS"/>
          <w:sz w:val="20"/>
          <w:szCs w:val="20"/>
        </w:rPr>
        <w:t>[Signature Here]</w:t>
      </w:r>
    </w:p>
    <w:p w:rsidR="007D56C8" w:rsidP="39884614" w:rsidRDefault="007D56C8" w14:paraId="4DA662EF" w14:textId="629647D8">
      <w:pPr>
        <w:pStyle w:val="Normal"/>
      </w:pPr>
      <w:r w:rsidRPr="39884614" w:rsidR="4CFD6290">
        <w:rPr>
          <w:rFonts w:ascii="Trebuchet MS" w:hAnsi="Trebuchet MS"/>
          <w:b w:val="1"/>
          <w:bCs w:val="1"/>
          <w:sz w:val="20"/>
          <w:szCs w:val="20"/>
        </w:rPr>
        <w:t xml:space="preserve">[Full </w:t>
      </w:r>
      <w:r w:rsidRPr="39884614" w:rsidR="4CFD6290">
        <w:rPr>
          <w:rFonts w:ascii="Trebuchet MS" w:hAnsi="Trebuchet MS"/>
          <w:b w:val="1"/>
          <w:bCs w:val="1"/>
          <w:sz w:val="20"/>
          <w:szCs w:val="20"/>
        </w:rPr>
        <w:t xml:space="preserve">Name]   </w:t>
      </w:r>
      <w:r w:rsidRPr="39884614" w:rsidR="4CFD6290">
        <w:rPr>
          <w:rFonts w:ascii="Trebuchet MS" w:hAnsi="Trebuchet MS"/>
          <w:b w:val="1"/>
          <w:bCs w:val="1"/>
          <w:sz w:val="20"/>
          <w:szCs w:val="20"/>
        </w:rPr>
        <w:t xml:space="preserve">                                   </w:t>
      </w:r>
      <w:r w:rsidRPr="39884614" w:rsidR="4CFD6290">
        <w:rPr>
          <w:rFonts w:ascii="Trebuchet MS" w:hAnsi="Trebuchet MS"/>
          <w:b w:val="1"/>
          <w:bCs w:val="1"/>
          <w:sz w:val="20"/>
          <w:szCs w:val="20"/>
        </w:rPr>
        <w:t xml:space="preserve">   </w:t>
      </w:r>
      <w:r w:rsidRPr="39884614" w:rsidR="4CFD6290">
        <w:rPr>
          <w:rFonts w:ascii="Trebuchet MS" w:hAnsi="Trebuchet MS"/>
          <w:b w:val="1"/>
          <w:bCs w:val="1"/>
          <w:sz w:val="20"/>
          <w:szCs w:val="20"/>
        </w:rPr>
        <w:t>[</w:t>
      </w:r>
      <w:r w:rsidRPr="39884614" w:rsidR="4CFD6290">
        <w:rPr>
          <w:rFonts w:ascii="Trebuchet MS" w:hAnsi="Trebuchet MS"/>
          <w:b w:val="1"/>
          <w:bCs w:val="1"/>
          <w:sz w:val="20"/>
          <w:szCs w:val="20"/>
        </w:rPr>
        <w:t>Full Name]</w:t>
      </w:r>
      <w:r>
        <w:tab/>
      </w:r>
      <w:r>
        <w:tab/>
      </w:r>
      <w:r>
        <w:tab/>
      </w:r>
      <w:r>
        <w:tab/>
      </w:r>
      <w:r w:rsidRPr="39884614" w:rsidR="59116B32">
        <w:rPr>
          <w:rFonts w:ascii="Trebuchet MS" w:hAnsi="Trebuchet MS"/>
          <w:b w:val="1"/>
          <w:bCs w:val="1"/>
          <w:sz w:val="20"/>
          <w:szCs w:val="20"/>
        </w:rPr>
        <w:t>[Full Name]</w:t>
      </w:r>
    </w:p>
    <w:p w:rsidR="007D56C8" w:rsidP="39884614" w:rsidRDefault="007D56C8" w14:paraId="18E214C3" w14:textId="4313AB4B">
      <w:pPr>
        <w:pStyle w:val="Normal"/>
        <w:ind w:left="0" w:firstLine="0"/>
      </w:pPr>
      <w:r w:rsidRPr="39884614" w:rsidR="4CFD6290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4CFD6290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31BD62F2">
        <w:rPr>
          <w:rFonts w:ascii="Trebuchet MS" w:hAnsi="Trebuchet MS"/>
          <w:sz w:val="20"/>
          <w:szCs w:val="20"/>
        </w:rPr>
        <w:t>[Position]</w:t>
      </w:r>
    </w:p>
    <w:p w:rsidR="39884614" w:rsidP="39884614" w:rsidRDefault="39884614" w14:paraId="0FB19DC7" w14:textId="2E5B3807">
      <w:pPr>
        <w:pStyle w:val="Normal"/>
        <w:rPr>
          <w:rFonts w:ascii="Trebuchet MS" w:hAnsi="Trebuchet MS"/>
          <w:sz w:val="20"/>
          <w:szCs w:val="20"/>
        </w:rPr>
      </w:pPr>
    </w:p>
    <w:p w:rsidR="39884614" w:rsidP="39884614" w:rsidRDefault="39884614" w14:paraId="1CB95B19" w14:textId="6DB524CA">
      <w:pPr>
        <w:pStyle w:val="Normal"/>
        <w:rPr>
          <w:rFonts w:ascii="Trebuchet MS" w:hAnsi="Trebuchet MS"/>
          <w:sz w:val="20"/>
          <w:szCs w:val="20"/>
        </w:rPr>
      </w:pPr>
    </w:p>
    <w:p w:rsidR="007D56C8" w:rsidP="39884614" w:rsidRDefault="007D56C8" w14:paraId="5C8591A9" w14:textId="6DCFEC91">
      <w:pPr>
        <w:pStyle w:val="Normal"/>
      </w:pPr>
      <w:r>
        <w:br/>
      </w:r>
      <w:r>
        <w:br/>
      </w:r>
      <w:r w:rsidRPr="39884614" w:rsidR="4AE48D83">
        <w:rPr>
          <w:rFonts w:ascii="Trebuchet MS" w:hAnsi="Trebuchet MS"/>
          <w:sz w:val="20"/>
          <w:szCs w:val="20"/>
        </w:rPr>
        <w:t>Checked by:</w:t>
      </w:r>
      <w:r>
        <w:br/>
      </w:r>
      <w:r>
        <w:br/>
      </w:r>
      <w:r w:rsidRPr="39884614" w:rsidR="72404610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[Signature Here]</w:t>
      </w:r>
    </w:p>
    <w:p w:rsidR="007D56C8" w:rsidP="39884614" w:rsidRDefault="007D56C8" w14:paraId="48CB4955" w14:textId="629647D8">
      <w:pPr>
        <w:pStyle w:val="Normal"/>
      </w:pPr>
      <w:r w:rsidRPr="39884614" w:rsidR="72404610">
        <w:rPr>
          <w:rFonts w:ascii="Trebuchet MS" w:hAnsi="Trebuchet MS"/>
          <w:b w:val="1"/>
          <w:bCs w:val="1"/>
          <w:sz w:val="20"/>
          <w:szCs w:val="20"/>
        </w:rPr>
        <w:t>[Full Name]                                         [Full Name]</w:t>
      </w:r>
      <w:r>
        <w:tab/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b w:val="1"/>
          <w:bCs w:val="1"/>
          <w:sz w:val="20"/>
          <w:szCs w:val="20"/>
        </w:rPr>
        <w:t>[Full Name]</w:t>
      </w:r>
    </w:p>
    <w:p w:rsidR="007D56C8" w:rsidP="39884614" w:rsidRDefault="007D56C8" w14:paraId="5B524604" w14:textId="4313AB4B">
      <w:pPr>
        <w:pStyle w:val="Normal"/>
        <w:ind w:left="0" w:firstLine="0"/>
      </w:pPr>
      <w:r w:rsidRPr="39884614" w:rsidR="72404610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[Position]</w:t>
      </w:r>
    </w:p>
    <w:p w:rsidR="007D56C8" w:rsidP="39884614" w:rsidRDefault="007D56C8" w14:paraId="4C434A70" w14:textId="1D56962B">
      <w:pPr>
        <w:pStyle w:val="Normal"/>
        <w:rPr>
          <w:rFonts w:ascii="Trebuchet MS" w:hAnsi="Trebuchet MS"/>
          <w:sz w:val="20"/>
          <w:szCs w:val="20"/>
        </w:rPr>
      </w:pPr>
    </w:p>
    <w:p w:rsidR="007D56C8" w:rsidP="39884614" w:rsidRDefault="007D56C8" w14:paraId="1B43B74D" w14:textId="3BD9E580">
      <w:pPr>
        <w:pStyle w:val="Normal"/>
        <w:rPr>
          <w:rFonts w:ascii="Trebuchet MS" w:hAnsi="Trebuchet MS"/>
          <w:sz w:val="20"/>
          <w:szCs w:val="20"/>
        </w:rPr>
      </w:pPr>
    </w:p>
    <w:p w:rsidR="007D56C8" w:rsidP="39884614" w:rsidRDefault="007D56C8" w14:paraId="3203FDCD" w14:textId="7601CDED">
      <w:pPr>
        <w:pStyle w:val="Normal"/>
      </w:pPr>
      <w:r>
        <w:br/>
      </w:r>
      <w:r w:rsidRPr="39884614" w:rsidR="6CBC2CB0">
        <w:rPr>
          <w:rFonts w:ascii="Trebuchet MS" w:hAnsi="Trebuchet MS"/>
          <w:sz w:val="20"/>
          <w:szCs w:val="20"/>
        </w:rPr>
        <w:t>Reviewed by:</w:t>
      </w:r>
      <w:r>
        <w:br/>
      </w:r>
      <w:r w:rsidRPr="39884614" w:rsidR="72404610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[Signature Here]</w:t>
      </w:r>
    </w:p>
    <w:p w:rsidR="007D56C8" w:rsidP="39884614" w:rsidRDefault="007D56C8" w14:paraId="59BDF7D1" w14:textId="629647D8">
      <w:pPr>
        <w:pStyle w:val="Normal"/>
      </w:pPr>
      <w:r w:rsidRPr="39884614" w:rsidR="72404610">
        <w:rPr>
          <w:rFonts w:ascii="Trebuchet MS" w:hAnsi="Trebuchet MS"/>
          <w:b w:val="1"/>
          <w:bCs w:val="1"/>
          <w:sz w:val="20"/>
          <w:szCs w:val="20"/>
        </w:rPr>
        <w:t>[Full Name]                                         [Full Name]</w:t>
      </w:r>
      <w:r>
        <w:tab/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b w:val="1"/>
          <w:bCs w:val="1"/>
          <w:sz w:val="20"/>
          <w:szCs w:val="20"/>
        </w:rPr>
        <w:t>[Full Name]</w:t>
      </w:r>
    </w:p>
    <w:p w:rsidR="007D56C8" w:rsidP="39884614" w:rsidRDefault="007D56C8" w14:paraId="4E548225" w14:textId="4313AB4B">
      <w:pPr>
        <w:pStyle w:val="Normal"/>
        <w:ind w:left="0" w:firstLine="0"/>
      </w:pPr>
      <w:r w:rsidRPr="39884614" w:rsidR="72404610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72404610">
        <w:rPr>
          <w:rFonts w:ascii="Trebuchet MS" w:hAnsi="Trebuchet MS"/>
          <w:sz w:val="20"/>
          <w:szCs w:val="20"/>
        </w:rPr>
        <w:t>[Position]</w:t>
      </w:r>
    </w:p>
    <w:p w:rsidR="007D56C8" w:rsidP="39884614" w:rsidRDefault="007D56C8" w14:paraId="44F5089B" w14:textId="7C46F4F6">
      <w:pPr>
        <w:pStyle w:val="Normal"/>
      </w:pPr>
      <w:r>
        <w:br/>
      </w:r>
      <w:r w:rsidRPr="39884614" w:rsidR="03B92A97">
        <w:rPr>
          <w:rFonts w:ascii="Trebuchet MS" w:hAnsi="Trebuchet MS"/>
          <w:sz w:val="20"/>
          <w:szCs w:val="20"/>
        </w:rPr>
        <w:t>Noted by:</w:t>
      </w:r>
      <w:r>
        <w:br/>
      </w:r>
      <w:r w:rsidRPr="39884614" w:rsidR="3C436148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3C436148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3C436148">
        <w:rPr>
          <w:rFonts w:ascii="Trebuchet MS" w:hAnsi="Trebuchet MS"/>
          <w:sz w:val="20"/>
          <w:szCs w:val="20"/>
        </w:rPr>
        <w:t>[Signature Here]</w:t>
      </w:r>
    </w:p>
    <w:p w:rsidR="007D56C8" w:rsidP="39884614" w:rsidRDefault="007D56C8" w14:paraId="77CC7949" w14:textId="629647D8">
      <w:pPr>
        <w:pStyle w:val="Normal"/>
      </w:pPr>
      <w:r w:rsidRPr="39884614" w:rsidR="3C436148">
        <w:rPr>
          <w:rFonts w:ascii="Trebuchet MS" w:hAnsi="Trebuchet MS"/>
          <w:b w:val="1"/>
          <w:bCs w:val="1"/>
          <w:sz w:val="20"/>
          <w:szCs w:val="20"/>
        </w:rPr>
        <w:t>[Full Name]                                         [Full Name]</w:t>
      </w:r>
      <w:r>
        <w:tab/>
      </w:r>
      <w:r>
        <w:tab/>
      </w:r>
      <w:r>
        <w:tab/>
      </w:r>
      <w:r>
        <w:tab/>
      </w:r>
      <w:r w:rsidRPr="39884614" w:rsidR="3C436148">
        <w:rPr>
          <w:rFonts w:ascii="Trebuchet MS" w:hAnsi="Trebuchet MS"/>
          <w:b w:val="1"/>
          <w:bCs w:val="1"/>
          <w:sz w:val="20"/>
          <w:szCs w:val="20"/>
        </w:rPr>
        <w:t>[Full Name]</w:t>
      </w:r>
    </w:p>
    <w:p w:rsidR="007D56C8" w:rsidP="39884614" w:rsidRDefault="007D56C8" w14:paraId="6AAE8121" w14:textId="4313AB4B">
      <w:pPr>
        <w:pStyle w:val="Normal"/>
        <w:ind w:left="0" w:firstLine="0"/>
      </w:pPr>
      <w:r w:rsidRPr="39884614" w:rsidR="3C436148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3C436148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3C436148">
        <w:rPr>
          <w:rFonts w:ascii="Trebuchet MS" w:hAnsi="Trebuchet MS"/>
          <w:sz w:val="20"/>
          <w:szCs w:val="20"/>
        </w:rPr>
        <w:t>[Position]</w:t>
      </w:r>
    </w:p>
    <w:p w:rsidR="007D56C8" w:rsidP="007D56C8" w:rsidRDefault="007D56C8" w14:paraId="34432B5F" w14:textId="32ED9D83">
      <w:pPr>
        <w:rPr>
          <w:rFonts w:ascii="Trebuchet MS" w:hAnsi="Trebuchet MS"/>
          <w:sz w:val="20"/>
          <w:szCs w:val="20"/>
        </w:rPr>
      </w:pPr>
    </w:p>
    <w:p w:rsidR="007D56C8" w:rsidP="39884614" w:rsidRDefault="007D56C8" w14:paraId="7009F46C" w14:textId="37351D62">
      <w:pPr>
        <w:pStyle w:val="Normal"/>
        <w:rPr>
          <w:rFonts w:ascii="Trebuchet MS" w:hAnsi="Trebuchet MS"/>
          <w:sz w:val="20"/>
          <w:szCs w:val="20"/>
        </w:rPr>
      </w:pPr>
      <w:r>
        <w:br/>
      </w:r>
      <w:r w:rsidRPr="39884614" w:rsidR="43B25E3E">
        <w:rPr>
          <w:rFonts w:ascii="Trebuchet MS" w:hAnsi="Trebuchet MS"/>
          <w:sz w:val="20"/>
          <w:szCs w:val="20"/>
        </w:rPr>
        <w:t>Approved by:</w:t>
      </w:r>
    </w:p>
    <w:p w:rsidR="007D56C8" w:rsidP="39884614" w:rsidRDefault="007D56C8" w14:paraId="23414ACF" w14:textId="1C86496A">
      <w:pPr>
        <w:pStyle w:val="Normal"/>
      </w:pPr>
      <w:r w:rsidRPr="39884614" w:rsidR="43B25E3E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43B25E3E">
        <w:rPr>
          <w:rFonts w:ascii="Trebuchet MS" w:hAnsi="Trebuchet MS"/>
          <w:sz w:val="20"/>
          <w:szCs w:val="20"/>
        </w:rPr>
        <w:t>[Signature Here]</w:t>
      </w:r>
      <w:r>
        <w:tab/>
      </w:r>
      <w:r>
        <w:tab/>
      </w:r>
      <w:r>
        <w:tab/>
      </w:r>
      <w:r w:rsidRPr="39884614" w:rsidR="43B25E3E">
        <w:rPr>
          <w:rFonts w:ascii="Trebuchet MS" w:hAnsi="Trebuchet MS"/>
          <w:sz w:val="20"/>
          <w:szCs w:val="20"/>
        </w:rPr>
        <w:t>[Signature Here]</w:t>
      </w:r>
    </w:p>
    <w:p w:rsidR="007D56C8" w:rsidP="39884614" w:rsidRDefault="007D56C8" w14:paraId="0AE0A9FE" w14:textId="629647D8">
      <w:pPr>
        <w:pStyle w:val="Normal"/>
      </w:pPr>
      <w:r w:rsidRPr="39884614" w:rsidR="43B25E3E">
        <w:rPr>
          <w:rFonts w:ascii="Trebuchet MS" w:hAnsi="Trebuchet MS"/>
          <w:b w:val="1"/>
          <w:bCs w:val="1"/>
          <w:sz w:val="20"/>
          <w:szCs w:val="20"/>
        </w:rPr>
        <w:t>[Full Name]                                         [Full Name]</w:t>
      </w:r>
      <w:r>
        <w:tab/>
      </w:r>
      <w:r>
        <w:tab/>
      </w:r>
      <w:r>
        <w:tab/>
      </w:r>
      <w:r>
        <w:tab/>
      </w:r>
      <w:r w:rsidRPr="39884614" w:rsidR="43B25E3E">
        <w:rPr>
          <w:rFonts w:ascii="Trebuchet MS" w:hAnsi="Trebuchet MS"/>
          <w:b w:val="1"/>
          <w:bCs w:val="1"/>
          <w:sz w:val="20"/>
          <w:szCs w:val="20"/>
        </w:rPr>
        <w:t>[Full Name]</w:t>
      </w:r>
    </w:p>
    <w:p w:rsidR="007D56C8" w:rsidP="39884614" w:rsidRDefault="007D56C8" w14:paraId="690F93CD" w14:textId="4313AB4B">
      <w:pPr>
        <w:pStyle w:val="Normal"/>
        <w:ind w:left="0" w:firstLine="0"/>
      </w:pPr>
      <w:r w:rsidRPr="39884614" w:rsidR="43B25E3E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43B25E3E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43B25E3E">
        <w:rPr>
          <w:rFonts w:ascii="Trebuchet MS" w:hAnsi="Trebuchet MS"/>
          <w:sz w:val="20"/>
          <w:szCs w:val="20"/>
        </w:rPr>
        <w:t>[Position]</w:t>
      </w:r>
    </w:p>
    <w:p w:rsidR="007D56C8" w:rsidP="39884614" w:rsidRDefault="007D56C8" w14:paraId="5726254D" w14:textId="75745C2A">
      <w:pPr>
        <w:rPr>
          <w:rFonts w:ascii="Trebuchet MS" w:hAnsi="Trebuchet MS"/>
          <w:sz w:val="20"/>
          <w:szCs w:val="20"/>
        </w:rPr>
      </w:pPr>
    </w:p>
    <w:p w:rsidR="007D56C8" w:rsidP="39884614" w:rsidRDefault="007D56C8" w14:textId="77777777" w14:paraId="5C545D05">
      <w:pPr>
        <w:rPr>
          <w:rFonts w:ascii="Trebuchet MS" w:hAnsi="Trebuchet MS"/>
          <w:sz w:val="20"/>
          <w:szCs w:val="20"/>
        </w:rPr>
      </w:pPr>
    </w:p>
    <w:p w:rsidR="007D56C8" w:rsidP="007D56C8" w:rsidRDefault="007D56C8" w14:paraId="30C0B201" w14:textId="17A214A6">
      <w:pPr/>
      <w:r w:rsidRPr="39884614" w:rsidR="7C143B7E">
        <w:rPr>
          <w:rFonts w:ascii="Trebuchet MS" w:hAnsi="Trebuchet MS"/>
          <w:b w:val="1"/>
          <w:bCs w:val="1"/>
          <w:sz w:val="20"/>
          <w:szCs w:val="20"/>
        </w:rPr>
        <w:t>[Full Name]                                         [Full Name]</w:t>
      </w:r>
    </w:p>
    <w:p w:rsidR="007D56C8" w:rsidP="39884614" w:rsidRDefault="007D56C8" w14:paraId="0CEA153A" w14:textId="2F12760A">
      <w:pPr>
        <w:ind w:left="0" w:firstLine="0"/>
      </w:pPr>
      <w:r w:rsidRPr="39884614" w:rsidR="7C143B7E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7C143B7E">
        <w:rPr>
          <w:rFonts w:ascii="Trebuchet MS" w:hAnsi="Trebuchet MS"/>
          <w:sz w:val="20"/>
          <w:szCs w:val="20"/>
        </w:rPr>
        <w:t>[Position]</w:t>
      </w:r>
    </w:p>
    <w:p w:rsidR="007D56C8" w:rsidP="007D56C8" w:rsidRDefault="007D56C8" w14:paraId="0FE3ADA3" w14:textId="6A560743">
      <w:pPr>
        <w:rPr>
          <w:rFonts w:ascii="Trebuchet MS" w:hAnsi="Trebuchet MS"/>
          <w:sz w:val="20"/>
          <w:szCs w:val="20"/>
        </w:rPr>
      </w:pPr>
      <w:r>
        <w:br/>
      </w:r>
    </w:p>
    <w:p w:rsidR="007D56C8" w:rsidP="007D56C8" w:rsidRDefault="007D56C8" w14:paraId="2C88FCB0" w14:textId="77777777">
      <w:pPr>
        <w:rPr>
          <w:rFonts w:ascii="Trebuchet MS" w:hAnsi="Trebuchet MS"/>
          <w:sz w:val="20"/>
          <w:szCs w:val="20"/>
        </w:rPr>
      </w:pPr>
    </w:p>
    <w:p w:rsidR="007D56C8" w:rsidP="007D56C8" w:rsidRDefault="007D56C8" w14:paraId="1E52C7CD" w14:textId="77777777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Approved by:</w:t>
      </w:r>
    </w:p>
    <w:p w:rsidR="007D56C8" w:rsidP="007D56C8" w:rsidRDefault="007D56C8" w14:paraId="68C7D179" w14:textId="77777777">
      <w:pPr>
        <w:rPr>
          <w:rFonts w:ascii="Trebuchet MS" w:hAnsi="Trebuchet MS"/>
          <w:sz w:val="20"/>
          <w:szCs w:val="20"/>
        </w:rPr>
      </w:pPr>
    </w:p>
    <w:p w:rsidR="007D56C8" w:rsidP="007D56C8" w:rsidRDefault="007D56C8" w14:paraId="54BBEC2B" w14:textId="77777777">
      <w:pPr>
        <w:rPr>
          <w:rFonts w:ascii="Trebuchet MS" w:hAnsi="Trebuchet MS"/>
          <w:sz w:val="20"/>
          <w:szCs w:val="20"/>
        </w:rPr>
      </w:pPr>
    </w:p>
    <w:p w:rsidR="51FF72E7" w:rsidRDefault="51FF72E7" w14:paraId="58325618" w14:textId="17A214A6">
      <w:r w:rsidRPr="39884614" w:rsidR="51FF72E7">
        <w:rPr>
          <w:rFonts w:ascii="Trebuchet MS" w:hAnsi="Trebuchet MS"/>
          <w:b w:val="1"/>
          <w:bCs w:val="1"/>
          <w:sz w:val="20"/>
          <w:szCs w:val="20"/>
        </w:rPr>
        <w:t>[Full Name]                                         [Full Name]</w:t>
      </w:r>
    </w:p>
    <w:p w:rsidR="51FF72E7" w:rsidP="39884614" w:rsidRDefault="51FF72E7" w14:paraId="4DA77A62" w14:textId="2F12760A">
      <w:pPr>
        <w:ind w:left="0" w:firstLine="0"/>
      </w:pPr>
      <w:r w:rsidRPr="39884614" w:rsidR="51FF72E7">
        <w:rPr>
          <w:rFonts w:ascii="Trebuchet MS" w:hAnsi="Trebuchet MS"/>
          <w:sz w:val="20"/>
          <w:szCs w:val="20"/>
        </w:rPr>
        <w:t>[Position]</w:t>
      </w:r>
      <w:r>
        <w:tab/>
      </w:r>
      <w:r>
        <w:tab/>
      </w:r>
      <w:r>
        <w:tab/>
      </w:r>
      <w:r>
        <w:tab/>
      </w:r>
      <w:r w:rsidRPr="39884614" w:rsidR="51FF72E7">
        <w:rPr>
          <w:rFonts w:ascii="Trebuchet MS" w:hAnsi="Trebuchet MS"/>
          <w:sz w:val="20"/>
          <w:szCs w:val="20"/>
        </w:rPr>
        <w:t>[Position]</w:t>
      </w:r>
    </w:p>
    <w:p w:rsidR="39884614" w:rsidP="39884614" w:rsidRDefault="39884614" w14:paraId="060E5CC2" w14:textId="59717D61">
      <w:pPr>
        <w:rPr>
          <w:rFonts w:ascii="Trebuchet MS" w:hAnsi="Trebuchet MS"/>
          <w:sz w:val="20"/>
          <w:szCs w:val="20"/>
        </w:rPr>
      </w:pPr>
    </w:p>
    <w:p w:rsidRPr="009C3183" w:rsidR="000B3FE0" w:rsidRDefault="000B3FE0" w14:paraId="58656EAF" w14:textId="77777777">
      <w:pPr>
        <w:rPr>
          <w:rFonts w:ascii="Trebuchet MS" w:hAnsi="Trebuchet MS"/>
          <w:i/>
          <w:sz w:val="20"/>
          <w:szCs w:val="20"/>
          <w:lang w:val="fr-FR"/>
        </w:rPr>
      </w:pPr>
    </w:p>
    <w:sectPr w:rsidRPr="009C3183" w:rsidR="000B3FE0" w:rsidSect="00885EFA">
      <w:headerReference w:type="default" r:id="rId10"/>
      <w:footerReference w:type="default" r:id="rId11"/>
      <w:pgSz w:w="12240" w:h="15840" w:orient="portrait" w:code="1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2BFF" w:rsidRDefault="00992BFF" w14:paraId="0BE9D3DB" w14:textId="77777777">
      <w:r>
        <w:separator/>
      </w:r>
    </w:p>
  </w:endnote>
  <w:endnote w:type="continuationSeparator" w:id="0">
    <w:p w:rsidR="00992BFF" w:rsidRDefault="00992BFF" w14:paraId="235D165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Pr="007E24F5" w:rsidR="00E71BD4" w:rsidRDefault="000C75F9" w14:paraId="5DB7CFDE" w14:textId="77777777">
    <w:pPr>
      <w:pStyle w:val="Footer"/>
      <w:tabs>
        <w:tab w:val="clear" w:pos="8640"/>
        <w:tab w:val="right" w:pos="972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AB95C0" wp14:editId="299CA9AA">
              <wp:simplePos x="0" y="0"/>
              <wp:positionH relativeFrom="column">
                <wp:posOffset>0</wp:posOffset>
              </wp:positionH>
              <wp:positionV relativeFrom="paragraph">
                <wp:posOffset>-104140</wp:posOffset>
              </wp:positionV>
              <wp:extent cx="6400800" cy="0"/>
              <wp:effectExtent l="9525" t="10160" r="9525" b="8890"/>
              <wp:wrapNone/>
              <wp:docPr id="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1FACDF1">
            <v:line id="Line 5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-8.2pt" to="7in,-8.2pt" w14:anchorId="544B02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"/>
          </w:pict>
        </mc:Fallback>
      </mc:AlternateContent>
    </w: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259A19" wp14:editId="0F95ABE5">
              <wp:simplePos x="0" y="0"/>
              <wp:positionH relativeFrom="column">
                <wp:posOffset>-114300</wp:posOffset>
              </wp:positionH>
              <wp:positionV relativeFrom="paragraph">
                <wp:posOffset>-104140</wp:posOffset>
              </wp:positionV>
              <wp:extent cx="6057900" cy="0"/>
              <wp:effectExtent l="9525" t="10160" r="9525" b="889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17F9CBE">
            <v:line id="Line 4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9pt,-8.2pt" to="468pt,-8.2pt" w14:anchorId="025B7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"/>
          </w:pict>
        </mc:Fallback>
      </mc:AlternateContent>
    </w:r>
    <w:r w:rsidR="00506B94">
      <w:rPr>
        <w:rFonts w:ascii="Arial" w:hAnsi="Arial" w:cs="Arial"/>
        <w:sz w:val="16"/>
        <w:szCs w:val="16"/>
      </w:rPr>
      <w:t>Form # UBX-HR</w:t>
    </w:r>
    <w:r w:rsidRPr="007E24F5" w:rsidR="00E71BD4">
      <w:rPr>
        <w:rFonts w:ascii="Arial" w:hAnsi="Arial" w:cs="Arial"/>
        <w:sz w:val="16"/>
        <w:szCs w:val="16"/>
      </w:rPr>
      <w:t>D</w:t>
    </w:r>
    <w:r w:rsidR="00E71BD4">
      <w:rPr>
        <w:rFonts w:ascii="Arial" w:hAnsi="Arial" w:cs="Arial"/>
        <w:sz w:val="16"/>
        <w:szCs w:val="16"/>
      </w:rPr>
      <w:t>-</w:t>
    </w:r>
    <w:r w:rsidR="00506B94">
      <w:rPr>
        <w:rFonts w:ascii="Arial" w:hAnsi="Arial" w:cs="Arial"/>
        <w:sz w:val="16"/>
        <w:szCs w:val="16"/>
      </w:rPr>
      <w:t>17</w:t>
    </w:r>
    <w:r w:rsidRPr="007E24F5" w:rsidR="00E71BD4">
      <w:rPr>
        <w:rFonts w:ascii="Arial" w:hAnsi="Arial" w:cs="Arial"/>
        <w:sz w:val="16"/>
        <w:szCs w:val="16"/>
      </w:rPr>
      <w:tab/>
    </w:r>
    <w:r w:rsidRPr="007E24F5" w:rsidR="00E71BD4">
      <w:rPr>
        <w:rFonts w:ascii="Arial" w:hAnsi="Arial" w:cs="Arial"/>
        <w:sz w:val="16"/>
        <w:szCs w:val="16"/>
      </w:rPr>
      <w:tab/>
    </w:r>
    <w:r w:rsidR="00E71BD4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</w:t>
    </w:r>
    <w:r w:rsidRPr="007E24F5" w:rsidR="00E71BD4">
      <w:rPr>
        <w:rFonts w:ascii="Arial" w:hAnsi="Arial" w:cs="Arial"/>
        <w:sz w:val="16"/>
        <w:szCs w:val="16"/>
      </w:rPr>
      <w:t>Revision No.: 0</w:t>
    </w:r>
    <w:r w:rsidR="00506B94">
      <w:rPr>
        <w:rFonts w:ascii="Arial" w:hAnsi="Arial" w:cs="Arial"/>
        <w:sz w:val="16"/>
        <w:szCs w:val="16"/>
      </w:rPr>
      <w:t>2</w:t>
    </w:r>
  </w:p>
  <w:p w:rsidRPr="007E24F5" w:rsidR="00E71BD4" w:rsidRDefault="00506B94" w14:paraId="6FAE53E2" w14:textId="77777777">
    <w:pPr>
      <w:pStyle w:val="Footer"/>
      <w:tabs>
        <w:tab w:val="clear" w:pos="8640"/>
        <w:tab w:val="right" w:pos="9720"/>
      </w:tabs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>May 2011</w:t>
    </w:r>
  </w:p>
  <w:p w:rsidR="00E71BD4" w:rsidRDefault="00E71BD4" w14:paraId="0DD4F5F2" w14:textId="77777777">
    <w:pPr>
      <w:pStyle w:val="Footer"/>
      <w:rPr>
        <w:rFonts w:ascii="Century Gothic" w:hAnsi="Century Gothic" w:cs="Lucida Sans Unicode"/>
        <w:sz w:val="16"/>
      </w:rPr>
    </w:pPr>
    <w:r>
      <w:rPr>
        <w:rFonts w:ascii="Century Gothic" w:hAnsi="Century Gothic" w:cs="Lucida Sans Unicode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2BFF" w:rsidRDefault="00992BFF" w14:paraId="165640EF" w14:textId="77777777">
      <w:r>
        <w:separator/>
      </w:r>
    </w:p>
  </w:footnote>
  <w:footnote w:type="continuationSeparator" w:id="0">
    <w:p w:rsidR="00992BFF" w:rsidRDefault="00992BFF" w14:paraId="26E0E8C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F3D14" w:rsidP="000F3D14" w:rsidRDefault="000C75F9" w14:paraId="0A5838D4" w14:textId="07AE4308">
    <w:pPr>
      <w:pStyle w:val="Header"/>
      <w:tabs>
        <w:tab w:val="clear" w:pos="4320"/>
        <w:tab w:val="center" w:pos="144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4735E056" wp14:editId="78EC2F23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14400" cy="452755"/>
          <wp:effectExtent l="0" t="0" r="0" b="4445"/>
          <wp:wrapSquare wrapText="bothSides"/>
          <wp:docPr id="10" name="Picture 10" descr="ubi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ubix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2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39884614" w:rsidR="39884614">
      <w:rPr>
        <w:rFonts w:ascii="Lucida Sans Unicode" w:hAnsi="Lucida Sans Unicode" w:cs="Lucida Sans Unicode"/>
        <w:noProof/>
        <w:sz w:val="28"/>
        <w:szCs w:val="28"/>
      </w:rPr>
      <w:t>TRANSPORT AND WAREHOUSE DEPARTMENT</w:t>
    </w:r>
  </w:p>
  <w:p w:rsidR="00F36D19" w:rsidP="39884614" w:rsidRDefault="00F36D19" w14:paraId="7588CB3E" w14:textId="49D903F9">
    <w:pPr>
      <w:pStyle w:val="Header"/>
      <w:suppressLineNumbers w:val="0"/>
      <w:tabs>
        <w:tab w:val="clear" w:leader="none" w:pos="4320"/>
        <w:tab w:val="center" w:leader="none" w:pos="1440"/>
      </w:tabs>
      <w:bidi w:val="0"/>
      <w:spacing w:before="0" w:beforeAutospacing="off" w:after="0" w:afterAutospacing="off" w:line="259" w:lineRule="auto"/>
      <w:ind w:left="0" w:right="0"/>
      <w:jc w:val="left"/>
      <w:rPr>
        <w:rFonts w:ascii="Lucida Sans Unicode" w:hAnsi="Lucida Sans Unicode" w:cs="Lucida Sans Unicode"/>
        <w:sz w:val="20"/>
        <w:szCs w:val="20"/>
      </w:rPr>
    </w:pPr>
    <w:r w:rsidRPr="39884614" w:rsidR="39884614">
      <w:rPr>
        <w:rFonts w:ascii="Lucida Sans Unicode" w:hAnsi="Lucida Sans Unicode" w:cs="Lucida Sans Unicode"/>
        <w:sz w:val="20"/>
        <w:szCs w:val="20"/>
      </w:rPr>
      <w:t xml:space="preserve">Inter-Office </w:t>
    </w:r>
    <w:r w:rsidRPr="39884614" w:rsidR="39884614">
      <w:rPr>
        <w:rFonts w:ascii="Lucida Sans Unicode" w:hAnsi="Lucida Sans Unicode" w:cs="Lucida Sans Unicode"/>
        <w:sz w:val="20"/>
        <w:szCs w:val="20"/>
      </w:rPr>
      <w:t>Memo [Memo Number]</w:t>
    </w:r>
  </w:p>
  <w:p w:rsidR="00E71BD4" w:rsidRDefault="000C75F9" w14:paraId="1BEA0C80" w14:textId="77777777">
    <w:pPr>
      <w:pStyle w:val="Header"/>
      <w:tabs>
        <w:tab w:val="clear" w:pos="4320"/>
        <w:tab w:val="center" w:pos="1440"/>
      </w:tabs>
      <w:rPr>
        <w:rFonts w:ascii="Lucida Sans Unicode" w:hAnsi="Lucida Sans Unicode" w:cs="Lucida Sans Unicode"/>
        <w:sz w:val="28"/>
      </w:rPr>
    </w:pPr>
    <w:r>
      <w:rPr>
        <w:rFonts w:ascii="Lucida Sans Unicode" w:hAnsi="Lucida Sans Unicode" w:cs="Lucida Sans Unicode"/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D94123" wp14:editId="04A49317">
              <wp:simplePos x="0" y="0"/>
              <wp:positionH relativeFrom="column">
                <wp:posOffset>0</wp:posOffset>
              </wp:positionH>
              <wp:positionV relativeFrom="paragraph">
                <wp:posOffset>102870</wp:posOffset>
              </wp:positionV>
              <wp:extent cx="6400800" cy="0"/>
              <wp:effectExtent l="9525" t="7620" r="9525" b="1143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BC6F374">
            <v:line id="Line 3" style="position:absolute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8.1pt" to="7in,8.1pt" w14:anchorId="4732DD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787"/>
    <w:multiLevelType w:val="hybridMultilevel"/>
    <w:tmpl w:val="5CBC2E58"/>
    <w:lvl w:ilvl="0" w:tplc="BFA0FEC4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632069"/>
    <w:multiLevelType w:val="hybridMultilevel"/>
    <w:tmpl w:val="AE14B774"/>
    <w:lvl w:ilvl="0" w:tplc="BC8CD952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21A9C2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hint="default" w:ascii="Symbol" w:hAnsi="Symbol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66574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BB2877A6">
      <w:start w:val="1"/>
      <w:numFmt w:val="upperLetter"/>
      <w:lvlText w:val="%6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39"/>
    <w:rsid w:val="00011F1C"/>
    <w:rsid w:val="000175A5"/>
    <w:rsid w:val="000544A7"/>
    <w:rsid w:val="000830BD"/>
    <w:rsid w:val="000B3FE0"/>
    <w:rsid w:val="000B5E74"/>
    <w:rsid w:val="000C75F9"/>
    <w:rsid w:val="000F3D14"/>
    <w:rsid w:val="00107EAB"/>
    <w:rsid w:val="00114E0B"/>
    <w:rsid w:val="001162CE"/>
    <w:rsid w:val="00130846"/>
    <w:rsid w:val="001345AD"/>
    <w:rsid w:val="00143E68"/>
    <w:rsid w:val="0017092D"/>
    <w:rsid w:val="00193ADF"/>
    <w:rsid w:val="001C0817"/>
    <w:rsid w:val="001C57B4"/>
    <w:rsid w:val="001D1E7C"/>
    <w:rsid w:val="001D7633"/>
    <w:rsid w:val="001E2926"/>
    <w:rsid w:val="001F3BBA"/>
    <w:rsid w:val="002011F2"/>
    <w:rsid w:val="002024A0"/>
    <w:rsid w:val="00241001"/>
    <w:rsid w:val="00243DE8"/>
    <w:rsid w:val="0025116B"/>
    <w:rsid w:val="00273B95"/>
    <w:rsid w:val="00273DDF"/>
    <w:rsid w:val="002751E9"/>
    <w:rsid w:val="00291C75"/>
    <w:rsid w:val="002E07C3"/>
    <w:rsid w:val="003041A4"/>
    <w:rsid w:val="00356C31"/>
    <w:rsid w:val="0037425A"/>
    <w:rsid w:val="00390A90"/>
    <w:rsid w:val="00394D30"/>
    <w:rsid w:val="003A7A56"/>
    <w:rsid w:val="004115AF"/>
    <w:rsid w:val="0042131D"/>
    <w:rsid w:val="004E4359"/>
    <w:rsid w:val="004E652C"/>
    <w:rsid w:val="00506B94"/>
    <w:rsid w:val="00515914"/>
    <w:rsid w:val="00516A91"/>
    <w:rsid w:val="0053036B"/>
    <w:rsid w:val="0055465B"/>
    <w:rsid w:val="005A6CC5"/>
    <w:rsid w:val="00607483"/>
    <w:rsid w:val="006109F8"/>
    <w:rsid w:val="00627249"/>
    <w:rsid w:val="0064579B"/>
    <w:rsid w:val="00647F83"/>
    <w:rsid w:val="006907CF"/>
    <w:rsid w:val="00696D3C"/>
    <w:rsid w:val="006E55F0"/>
    <w:rsid w:val="006F6E74"/>
    <w:rsid w:val="00724445"/>
    <w:rsid w:val="0072590C"/>
    <w:rsid w:val="0073386F"/>
    <w:rsid w:val="00792B40"/>
    <w:rsid w:val="0079354B"/>
    <w:rsid w:val="007A324F"/>
    <w:rsid w:val="007A34FA"/>
    <w:rsid w:val="007C62E7"/>
    <w:rsid w:val="007D56C8"/>
    <w:rsid w:val="007E24F5"/>
    <w:rsid w:val="007E7463"/>
    <w:rsid w:val="007F2726"/>
    <w:rsid w:val="007F42FC"/>
    <w:rsid w:val="00812BBD"/>
    <w:rsid w:val="008154B7"/>
    <w:rsid w:val="00816CFD"/>
    <w:rsid w:val="00822C39"/>
    <w:rsid w:val="0083399D"/>
    <w:rsid w:val="00883B45"/>
    <w:rsid w:val="00885EFA"/>
    <w:rsid w:val="0089123A"/>
    <w:rsid w:val="008B18B9"/>
    <w:rsid w:val="008B2C9C"/>
    <w:rsid w:val="008C3716"/>
    <w:rsid w:val="008F1757"/>
    <w:rsid w:val="00910E29"/>
    <w:rsid w:val="00933C02"/>
    <w:rsid w:val="00985601"/>
    <w:rsid w:val="009913C0"/>
    <w:rsid w:val="00992BFF"/>
    <w:rsid w:val="009A7AC5"/>
    <w:rsid w:val="009C17A8"/>
    <w:rsid w:val="009C3183"/>
    <w:rsid w:val="00A0039B"/>
    <w:rsid w:val="00A3178A"/>
    <w:rsid w:val="00A42AB6"/>
    <w:rsid w:val="00A52059"/>
    <w:rsid w:val="00A821B9"/>
    <w:rsid w:val="00A97CC3"/>
    <w:rsid w:val="00AD0436"/>
    <w:rsid w:val="00B00F4D"/>
    <w:rsid w:val="00B40526"/>
    <w:rsid w:val="00B51282"/>
    <w:rsid w:val="00B746C9"/>
    <w:rsid w:val="00B87F49"/>
    <w:rsid w:val="00B935A3"/>
    <w:rsid w:val="00BE384C"/>
    <w:rsid w:val="00C142E6"/>
    <w:rsid w:val="00C20B49"/>
    <w:rsid w:val="00C71AAA"/>
    <w:rsid w:val="00CA2D61"/>
    <w:rsid w:val="00CC5A43"/>
    <w:rsid w:val="00CE1363"/>
    <w:rsid w:val="00D0575A"/>
    <w:rsid w:val="00D229DC"/>
    <w:rsid w:val="00D26F50"/>
    <w:rsid w:val="00D32137"/>
    <w:rsid w:val="00D4162E"/>
    <w:rsid w:val="00D53AC2"/>
    <w:rsid w:val="00D55C8F"/>
    <w:rsid w:val="00D70F79"/>
    <w:rsid w:val="00DF4A1C"/>
    <w:rsid w:val="00DF4A89"/>
    <w:rsid w:val="00E10113"/>
    <w:rsid w:val="00E1201C"/>
    <w:rsid w:val="00E52576"/>
    <w:rsid w:val="00E6641C"/>
    <w:rsid w:val="00E71BD4"/>
    <w:rsid w:val="00EE2CE1"/>
    <w:rsid w:val="00F07D2C"/>
    <w:rsid w:val="00F36D19"/>
    <w:rsid w:val="00F53282"/>
    <w:rsid w:val="00F537B5"/>
    <w:rsid w:val="00F61903"/>
    <w:rsid w:val="00F94F3E"/>
    <w:rsid w:val="00FA0CB3"/>
    <w:rsid w:val="00FC1311"/>
    <w:rsid w:val="00FC7938"/>
    <w:rsid w:val="00FD5672"/>
    <w:rsid w:val="00FE24C8"/>
    <w:rsid w:val="00FE4BA5"/>
    <w:rsid w:val="019EAE9E"/>
    <w:rsid w:val="034DF656"/>
    <w:rsid w:val="03B92A97"/>
    <w:rsid w:val="0B33B996"/>
    <w:rsid w:val="14DE76DA"/>
    <w:rsid w:val="21228101"/>
    <w:rsid w:val="23DD2EDF"/>
    <w:rsid w:val="2787BEE5"/>
    <w:rsid w:val="286C11AD"/>
    <w:rsid w:val="31BD62F2"/>
    <w:rsid w:val="342DC23A"/>
    <w:rsid w:val="39884614"/>
    <w:rsid w:val="3C436148"/>
    <w:rsid w:val="3D56CFE0"/>
    <w:rsid w:val="3DEB3303"/>
    <w:rsid w:val="4330DFD7"/>
    <w:rsid w:val="43B25E3E"/>
    <w:rsid w:val="45A1A7E5"/>
    <w:rsid w:val="4AE48D83"/>
    <w:rsid w:val="4B3352AE"/>
    <w:rsid w:val="4CD2EDC0"/>
    <w:rsid w:val="4CFD6290"/>
    <w:rsid w:val="51FF72E7"/>
    <w:rsid w:val="59116B32"/>
    <w:rsid w:val="61DBD929"/>
    <w:rsid w:val="639C00CE"/>
    <w:rsid w:val="63B6381C"/>
    <w:rsid w:val="6CBC2CB0"/>
    <w:rsid w:val="6F127091"/>
    <w:rsid w:val="6FAD305F"/>
    <w:rsid w:val="71CF6839"/>
    <w:rsid w:val="72404610"/>
    <w:rsid w:val="7464B26B"/>
    <w:rsid w:val="769BBF3C"/>
    <w:rsid w:val="7791D586"/>
    <w:rsid w:val="7B0A6870"/>
    <w:rsid w:val="7C14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EBBBEF"/>
  <w15:docId w15:val="{58876823-E55E-409A-B9AE-0FBA0767D4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Trebuchet MS" w:hAnsi="Trebuchet MS"/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rebuchet MS" w:hAnsi="Trebuchet MS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1080"/>
    </w:pPr>
    <w:rPr>
      <w:rFonts w:ascii="Trebuchet MS" w:hAnsi="Trebuchet MS"/>
      <w:sz w:val="20"/>
      <w:szCs w:val="20"/>
    </w:rPr>
  </w:style>
  <w:style w:type="paragraph" w:styleId="BodyTextIndent2">
    <w:name w:val="Body Text Indent 2"/>
    <w:basedOn w:val="Normal"/>
    <w:pPr>
      <w:ind w:left="720"/>
    </w:pPr>
    <w:rPr>
      <w:rFonts w:ascii="Trebuchet MS" w:hAnsi="Trebuchet MS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erChar" w:customStyle="1">
    <w:name w:val="Header Char"/>
    <w:link w:val="Header"/>
    <w:rsid w:val="00F36D19"/>
    <w:rPr>
      <w:sz w:val="24"/>
      <w:szCs w:val="24"/>
      <w:lang w:val="en-US" w:eastAsia="en-US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BIX%20Laptop%202\Application%20Data\Microsoft\Templates\UBIX%20Inter%20Office%20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35A16-4A06-434D-A7A8-60B4A5A108F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UBIX Inter Office Memo.dot</ap:Template>
  <ap:Application>Microsoft Word for the web</ap:Application>
  <ap:DocSecurity>0</ap:DocSecurity>
  <ap:ScaleCrop>false</ap:ScaleCrop>
  <ap:Company>UBIX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</dc:title>
  <dc:creator>Ed Gener</dc:creator>
  <lastModifiedBy>Nathaniel Talag</lastModifiedBy>
  <revision>6</revision>
  <lastPrinted>2026-03-10T05:39:00.0000000Z</lastPrinted>
  <dcterms:created xsi:type="dcterms:W3CDTF">2026-01-06T08:31:00.0000000Z</dcterms:created>
  <dcterms:modified xsi:type="dcterms:W3CDTF">2026-09-15T07:42:09.4088005Z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aad6875cca80471a723f365e64054449e7311323ac2089a0b1da395ca9123e42</vt:lpwstr>
  </property>
</Properties>
</file>